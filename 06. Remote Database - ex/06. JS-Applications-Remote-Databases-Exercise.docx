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6A1ECDD9" w:rsidR="009A4C7E" w:rsidRDefault="008E5712" w:rsidP="007B35B4">
      <w:pPr>
        <w:pStyle w:val="Heading1"/>
        <w:jc w:val="center"/>
        <w:rPr>
          <w:noProof/>
        </w:rPr>
      </w:pPr>
      <w:bookmarkStart w:id="0" w:name="_Hlk13760992"/>
      <w:r>
        <w:rPr>
          <w:noProof/>
        </w:rPr>
        <w:t>Remote Databases - Exercise</w:t>
      </w:r>
    </w:p>
    <w:p w14:paraId="451C5C52" w14:textId="5A98ACFA"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14:paraId="2E30D4E7" w14:textId="1E160205"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14:paraId="4F7CAF97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14:paraId="7D6926B8" w14:textId="574D5A84"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14:paraId="45FF4C24" w14:textId="77777777" w:rsidR="006368E5" w:rsidRPr="00AD1153" w:rsidRDefault="006368E5" w:rsidP="006368E5">
      <w:r w:rsidRPr="00AD1153">
        <w:rPr>
          <w:noProof/>
        </w:rPr>
        <w:drawing>
          <wp:inline distT="0" distB="0" distL="0" distR="0" wp14:anchorId="4DECA95A" wp14:editId="0B29D337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18DF1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14:paraId="4B3433C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14:paraId="2CB4186A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1419654A" w14:textId="3446586E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14:paraId="2D4F8600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14:paraId="5ED477BA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14:paraId="18021096" w14:textId="77777777"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14:paraId="22430131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7F917F33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14:paraId="0BC9D5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591F6A2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14:paraId="25389B0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7A07094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310B9C1B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25709672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6B4856B3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5132EF36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14:paraId="2A0FD0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14:paraId="3BCDB8B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14:paraId="5E33D796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5E27B8C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5CAA6C78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111023CB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3339E150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4E85873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14:paraId="73A20C71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14:paraId="2AC450B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14:paraId="4859A4D8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3215D1EE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0A235AAD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095A4FB4" w14:textId="77777777"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14:paraId="68B07059" w14:textId="342363A4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14:paraId="603BB81F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E13778B" w14:textId="0A0403C6"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14:paraId="7BDDFA1E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DD13D0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2F1EC6DA" w14:textId="77777777"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4ABF717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14:paraId="2D7094A9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5303D43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54F1EE84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14:paraId="60582D4B" w14:textId="4F7683D6"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14:paraId="10AC93D1" w14:textId="0B6B0E12"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77306" wp14:editId="363B8234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934D" w14:textId="23FEE1E1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4BA5B764" w14:textId="38EECA8C"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14:paraId="2F79469B" w14:textId="0789E082"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14:paraId="5A966287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64EB40D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45E3CDA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4E5140C6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E2ED402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5880FAC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4FCDDCC6" w14:textId="5504DEE1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14:paraId="36E73CAC" w14:textId="3951D1C2"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7F088F4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11C2EAE9" w14:textId="3EA05C71" w:rsidR="006368E5" w:rsidRDefault="00797236" w:rsidP="006368E5">
      <w:pPr>
        <w:jc w:val="center"/>
      </w:pPr>
      <w:r>
        <w:rPr>
          <w:noProof/>
        </w:rPr>
        <w:drawing>
          <wp:inline distT="0" distB="0" distL="0" distR="0" wp14:anchorId="7DA94338" wp14:editId="04ACB8E9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076CD" w14:textId="3EEBC112"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 wp14:anchorId="102249ED" wp14:editId="016955E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D1646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3A6C2E3B" w14:textId="0E68B42A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77851942" w14:textId="61D47012"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283DF8E7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6C8289D6" w14:textId="77777777" w:rsidR="006368E5" w:rsidRPr="00AD1153" w:rsidRDefault="006368E5" w:rsidP="006368E5">
      <w:pPr>
        <w:pStyle w:val="Code"/>
      </w:pPr>
      <w:r w:rsidRPr="00AD1153">
        <w:t>App ID: kid_BJ_Ke8hZg</w:t>
      </w:r>
    </w:p>
    <w:p w14:paraId="66EEC15D" w14:textId="77777777" w:rsidR="006368E5" w:rsidRPr="00AD1153" w:rsidRDefault="006368E5" w:rsidP="006368E5">
      <w:pPr>
        <w:pStyle w:val="Code"/>
      </w:pPr>
      <w:r w:rsidRPr="00AD1153">
        <w:t>User: guest</w:t>
      </w:r>
    </w:p>
    <w:p w14:paraId="707CF8E7" w14:textId="77777777" w:rsidR="006368E5" w:rsidRPr="00AD1153" w:rsidRDefault="006368E5" w:rsidP="006368E5">
      <w:pPr>
        <w:pStyle w:val="Code"/>
      </w:pPr>
      <w:r w:rsidRPr="00AD1153">
        <w:t>Password: pass</w:t>
      </w:r>
    </w:p>
    <w:p w14:paraId="0565BA3F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14:paraId="2AA6ADF9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14:paraId="576CEDF1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14:paraId="08F11125" w14:textId="77777777" w:rsidR="006368E5" w:rsidRPr="00AD1153" w:rsidRDefault="006368E5" w:rsidP="006368E5">
      <w:pPr>
        <w:pStyle w:val="Code"/>
      </w:pPr>
      <w:r w:rsidRPr="00AD1153">
        <w:t xml:space="preserve">{ </w:t>
      </w:r>
    </w:p>
    <w:p w14:paraId="232B5CB5" w14:textId="77777777"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14:paraId="5190624C" w14:textId="77777777"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14:paraId="2B17CF95" w14:textId="77777777"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14:paraId="4B835607" w14:textId="77777777"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14:paraId="08882EA7" w14:textId="77777777" w:rsidR="006368E5" w:rsidRPr="00AD1153" w:rsidRDefault="006368E5" w:rsidP="006368E5">
      <w:pPr>
        <w:pStyle w:val="Code"/>
      </w:pPr>
      <w:r w:rsidRPr="00AD1153">
        <w:t>}</w:t>
      </w:r>
    </w:p>
    <w:p w14:paraId="0678F18E" w14:textId="4A88E2F4"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00778ED3" w14:textId="2C21FBB6"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bookmarkStart w:id="1" w:name="_GoBack"/>
      <w:r>
        <w:rPr>
          <w:noProof/>
        </w:rPr>
        <w:drawing>
          <wp:inline distT="0" distB="0" distL="0" distR="0" wp14:anchorId="2EC251A8" wp14:editId="52B62998">
            <wp:extent cx="6619875" cy="4443043"/>
            <wp:effectExtent l="19050" t="19050" r="952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9764" cy="4463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68D79ACB" w14:textId="77777777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14:paraId="325A3F27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14:paraId="4B359A1A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14:paraId="6265B69A" w14:textId="4BD502DB"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lastRenderedPageBreak/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14:paraId="45DB779B" w14:textId="15676D4B"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D891D1" wp14:editId="5C873854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CB23E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</w:p>
    <w:p w14:paraId="4DDEC572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14:paraId="764986D8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14:paraId="7DC703E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56EDA370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r w:rsidRPr="00AD1153">
        <w:rPr>
          <w:b/>
          <w:sz w:val="24"/>
          <w:szCs w:val="24"/>
        </w:rPr>
        <w:t>27-11</w:t>
      </w:r>
      <w:r w:rsidRPr="00AD1153">
        <w:rPr>
          <w:sz w:val="24"/>
          <w:szCs w:val="24"/>
        </w:rPr>
        <w:t xml:space="preserve">", in this exact format. </w:t>
      </w:r>
    </w:p>
    <w:p w14:paraId="75A3D68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2969E6E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02154A6C" wp14:editId="05D4D593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CB776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51120EB1" wp14:editId="3CCA862A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B02ADE" w14:textId="77777777" w:rsidR="006368E5" w:rsidRPr="00AD1153" w:rsidRDefault="006368E5" w:rsidP="006368E5">
      <w:pPr>
        <w:rPr>
          <w:noProof/>
        </w:rPr>
      </w:pPr>
    </w:p>
    <w:p w14:paraId="076963F0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4089DD10" wp14:editId="03F286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A721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0A20C3F7" wp14:editId="260A8E0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B79EFD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7DF8992E" wp14:editId="451981B5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5B2F72" w14:textId="60B96D58"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4A37F298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14:paraId="5F62845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14:paraId="617ADBC2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14:paraId="414D947E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14:paraId="584678A5" w14:textId="77777777"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14:paraId="228F27BD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14:paraId="68F4304F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14:paraId="7AEE3ECE" w14:textId="77777777"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14:paraId="20EC6B8F" w14:textId="77777777" w:rsidR="006368E5" w:rsidRPr="00E7775B" w:rsidRDefault="00CA354E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14:paraId="28E71734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14:paraId="4471FFF4" w14:textId="77777777" w:rsidR="006368E5" w:rsidRPr="00AD1153" w:rsidRDefault="00CA354E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14:paraId="64751A37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14:paraId="7B7BA35E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</w:p>
    <w:p w14:paraId="513742DC" w14:textId="3C3F125E"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14:paraId="500CD98C" w14:textId="77777777"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14:paraId="1802B1B8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3A689BDD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5A3033B7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063CE9CC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17ADBE31" w14:textId="566BB8FE"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14:paraId="64FFCFD1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14:paraId="44D46BC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14:paraId="24388060" w14:textId="77777777" w:rsidR="006368E5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14:paraId="26A1A1BE" w14:textId="77777777" w:rsidR="006368E5" w:rsidRPr="00223C12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14:paraId="21C6B8B6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14:paraId="5FA8EAEB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14:paraId="6E491A2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14:paraId="057E2444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14:paraId="5341F82E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14:paraId="24DACE62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14:paraId="792C5EFD" w14:textId="77777777" w:rsidR="006368E5" w:rsidRPr="00223C12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14:paraId="3645048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14:paraId="10CA6E41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14:paraId="40F47F97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7E91CA4D" wp14:editId="3A0AEC1A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CFA4BC" w14:textId="77777777"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 wp14:anchorId="50106C4C" wp14:editId="21178B0F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FBB2D" w14:textId="77777777" w:rsidR="006368E5" w:rsidRDefault="006368E5" w:rsidP="006368E5"/>
    <w:bookmarkEnd w:id="0"/>
    <w:p w14:paraId="2039A33E" w14:textId="77777777" w:rsidR="006368E5" w:rsidRPr="00125D48" w:rsidRDefault="006368E5" w:rsidP="00F92C36">
      <w:pPr>
        <w:rPr>
          <w:noProof/>
          <w:lang w:val="bg-BG"/>
        </w:rPr>
      </w:pPr>
    </w:p>
    <w:sectPr w:rsidR="006368E5" w:rsidRPr="00125D4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3E4009" w14:textId="77777777" w:rsidR="00CA354E" w:rsidRDefault="00CA354E" w:rsidP="004A2906">
      <w:pPr>
        <w:spacing w:before="0" w:after="0" w:line="240" w:lineRule="auto"/>
      </w:pPr>
      <w:r>
        <w:separator/>
      </w:r>
    </w:p>
  </w:endnote>
  <w:endnote w:type="continuationSeparator" w:id="0">
    <w:p w14:paraId="30627F18" w14:textId="77777777" w:rsidR="00CA354E" w:rsidRDefault="00CA354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24A0AF2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3A6B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3A6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724A0AF2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F3A6B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F3A6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367C3C" w14:textId="77777777" w:rsidR="00CA354E" w:rsidRDefault="00CA354E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974E260" w14:textId="77777777" w:rsidR="00CA354E" w:rsidRDefault="00CA354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 w15:restartNumberingAfterBreak="0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A6B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10CB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27662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A354E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9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00.png"/><Relationship Id="rId43" Type="http://schemas.openxmlformats.org/officeDocument/2006/relationships/image" Target="media/image240.png"/><Relationship Id="rId8" Type="http://schemas.openxmlformats.org/officeDocument/2006/relationships/image" Target="media/image17.png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3.png"/><Relationship Id="rId41" Type="http://schemas.openxmlformats.org/officeDocument/2006/relationships/image" Target="media/image2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51253-031E-41E9-AC22-A4516E48F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832</TotalTime>
  <Pages>10</Pages>
  <Words>1322</Words>
  <Characters>7540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denica.balabanova@gmail.com</cp:lastModifiedBy>
  <cp:revision>7</cp:revision>
  <dcterms:created xsi:type="dcterms:W3CDTF">2019-06-20T13:51:00Z</dcterms:created>
  <dcterms:modified xsi:type="dcterms:W3CDTF">2019-11-17T16:35:00Z</dcterms:modified>
</cp:coreProperties>
</file>